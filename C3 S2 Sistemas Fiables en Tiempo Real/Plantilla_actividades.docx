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7041" w14:textId="77777777" w:rsidR="0052483D" w:rsidRDefault="0052483D" w:rsidP="00FA0735">
      <w:pPr>
        <w:pStyle w:val="TXTnormal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87108" wp14:editId="782A1029">
                <wp:simplePos x="0" y="0"/>
                <wp:positionH relativeFrom="column">
                  <wp:posOffset>-452120</wp:posOffset>
                </wp:positionH>
                <wp:positionV relativeFrom="paragraph">
                  <wp:posOffset>14605</wp:posOffset>
                </wp:positionV>
                <wp:extent cx="4543425" cy="1554480"/>
                <wp:effectExtent l="0" t="0" r="0" b="762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155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8713E" w14:textId="2BAE0B52" w:rsidR="00476A15" w:rsidRPr="00A00D55" w:rsidRDefault="00A338B4" w:rsidP="0052483D">
                            <w:pPr>
                              <w:rPr>
                                <w:color w:val="A6A6A6" w:themeColor="background1" w:themeShade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 Bold" w:hAnsi="Roboto Bold"/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>Escuel</w:t>
                            </w:r>
                            <w:r w:rsidR="003C6C68">
                              <w:rPr>
                                <w:rFonts w:ascii="Roboto Bold" w:hAnsi="Roboto Bold"/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Roboto Bold" w:hAnsi="Roboto Bold"/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 xml:space="preserve"> Politécnica Superior</w:t>
                            </w:r>
                            <w:r w:rsidR="00476A15">
                              <w:rPr>
                                <w:rFonts w:ascii="Roboto Bold" w:hAnsi="Roboto Bold"/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3C6C68">
                              <w:rPr>
                                <w:rFonts w:ascii="Roboto Bold" w:hAnsi="Roboto Bold"/>
                                <w:color w:val="A6A6A6" w:themeColor="background1" w:themeShade="A6"/>
                                <w:sz w:val="28"/>
                                <w:szCs w:val="28"/>
                              </w:rPr>
                              <w:t>Ingeniería Informática</w:t>
                            </w:r>
                          </w:p>
                          <w:p w14:paraId="1AD8713F" w14:textId="77777777" w:rsidR="00476A15" w:rsidRDefault="00476A15" w:rsidP="0052483D">
                            <w:pPr>
                              <w:rPr>
                                <w:rFonts w:ascii="Roboto Bold" w:hAnsi="Roboto Bold"/>
                              </w:rPr>
                            </w:pPr>
                          </w:p>
                          <w:p w14:paraId="1AD87140" w14:textId="77777777" w:rsidR="00A338B4" w:rsidRPr="00A338B4" w:rsidRDefault="00476A15" w:rsidP="0052483D">
                            <w:pPr>
                              <w:rPr>
                                <w:rFonts w:ascii="Roboto Bold" w:hAnsi="Roboto Bold"/>
                                <w:sz w:val="24"/>
                              </w:rPr>
                            </w:pPr>
                            <w:r w:rsidRPr="00A338B4">
                              <w:rPr>
                                <w:rFonts w:ascii="Roboto Bold" w:hAnsi="Roboto Bold"/>
                                <w:sz w:val="24"/>
                              </w:rPr>
                              <w:t>Nombre y apellidos</w:t>
                            </w:r>
                            <w:r w:rsidR="00A338B4" w:rsidRPr="00A338B4">
                              <w:rPr>
                                <w:rFonts w:ascii="Roboto Bold" w:hAnsi="Roboto Bold"/>
                                <w:sz w:val="24"/>
                              </w:rPr>
                              <w:t xml:space="preserve">: </w:t>
                            </w:r>
                          </w:p>
                          <w:p w14:paraId="1AD87141" w14:textId="77777777" w:rsidR="00A338B4" w:rsidRPr="00A338B4" w:rsidRDefault="00A338B4" w:rsidP="0052483D">
                            <w:pPr>
                              <w:rPr>
                                <w:rFonts w:ascii="Roboto Bold" w:hAnsi="Roboto Bold"/>
                                <w:sz w:val="24"/>
                              </w:rPr>
                            </w:pPr>
                            <w:r w:rsidRPr="00A338B4">
                              <w:rPr>
                                <w:rFonts w:ascii="Roboto Bold" w:hAnsi="Roboto Bold"/>
                                <w:sz w:val="24"/>
                              </w:rPr>
                              <w:t>1.</w:t>
                            </w:r>
                          </w:p>
                          <w:p w14:paraId="1AD87142" w14:textId="77777777" w:rsidR="00A338B4" w:rsidRPr="00A338B4" w:rsidRDefault="00A338B4" w:rsidP="0052483D">
                            <w:pPr>
                              <w:rPr>
                                <w:rFonts w:ascii="Roboto Bold" w:hAnsi="Roboto Bold"/>
                                <w:sz w:val="24"/>
                              </w:rPr>
                            </w:pPr>
                            <w:r w:rsidRPr="00A338B4">
                              <w:rPr>
                                <w:rFonts w:ascii="Roboto Bold" w:hAnsi="Roboto Bold"/>
                                <w:sz w:val="24"/>
                              </w:rPr>
                              <w:t xml:space="preserve">2. </w:t>
                            </w:r>
                          </w:p>
                          <w:p w14:paraId="1AD87144" w14:textId="77777777" w:rsidR="00A338B4" w:rsidRDefault="00A338B4" w:rsidP="0052483D">
                            <w:pPr>
                              <w:rPr>
                                <w:rFonts w:ascii="Roboto Bold" w:hAnsi="Roboto Bold"/>
                              </w:rPr>
                            </w:pPr>
                          </w:p>
                          <w:p w14:paraId="1AD87145" w14:textId="07648005" w:rsidR="00476A15" w:rsidRPr="00A00D55" w:rsidRDefault="00476A15" w:rsidP="0052483D">
                            <w:r w:rsidRPr="00A00D55">
                              <w:t>Asignatura</w:t>
                            </w:r>
                            <w:r w:rsidR="003C3FD0">
                              <w:t xml:space="preserve">: </w:t>
                            </w:r>
                            <w:r w:rsidR="003C6C68">
                              <w:t>Sistemas Empotrados</w:t>
                            </w:r>
                          </w:p>
                          <w:p w14:paraId="1AD87146" w14:textId="77777777" w:rsidR="00476A15" w:rsidRPr="00A00D55" w:rsidRDefault="00476A15" w:rsidP="005248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8710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-35.6pt;margin-top:1.15pt;width:357.75pt;height:1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" filled="f" stroked="f">
                <v:textbox>
                  <w:txbxContent>
                    <w:p w14:paraId="1AD8713E" w14:textId="2BAE0B52" w:rsidR="00476A15" w:rsidRPr="00A00D55" w:rsidRDefault="00A338B4" w:rsidP="0052483D">
                      <w:pPr>
                        <w:rPr>
                          <w:color w:val="A6A6A6" w:themeColor="background1" w:themeShade="A6"/>
                          <w:sz w:val="28"/>
                          <w:szCs w:val="28"/>
                        </w:rPr>
                      </w:pPr>
                      <w:r>
                        <w:rPr>
                          <w:rFonts w:ascii="Roboto Bold" w:hAnsi="Roboto Bold"/>
                          <w:color w:val="A6A6A6" w:themeColor="background1" w:themeShade="A6"/>
                          <w:sz w:val="28"/>
                          <w:szCs w:val="28"/>
                        </w:rPr>
                        <w:t>Escuel</w:t>
                      </w:r>
                      <w:r w:rsidR="003C6C68">
                        <w:rPr>
                          <w:rFonts w:ascii="Roboto Bold" w:hAnsi="Roboto Bold"/>
                          <w:color w:val="A6A6A6" w:themeColor="background1" w:themeShade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Roboto Bold" w:hAnsi="Roboto Bold"/>
                          <w:color w:val="A6A6A6" w:themeColor="background1" w:themeShade="A6"/>
                          <w:sz w:val="28"/>
                          <w:szCs w:val="28"/>
                        </w:rPr>
                        <w:t xml:space="preserve"> Politécnica Superior</w:t>
                      </w:r>
                      <w:r w:rsidR="00476A15">
                        <w:rPr>
                          <w:rFonts w:ascii="Roboto Bold" w:hAnsi="Roboto Bold"/>
                          <w:color w:val="A6A6A6" w:themeColor="background1" w:themeShade="A6"/>
                          <w:sz w:val="28"/>
                          <w:szCs w:val="28"/>
                        </w:rPr>
                        <w:t xml:space="preserve">, </w:t>
                      </w:r>
                      <w:r w:rsidR="003C6C68">
                        <w:rPr>
                          <w:rFonts w:ascii="Roboto Bold" w:hAnsi="Roboto Bold"/>
                          <w:color w:val="A6A6A6" w:themeColor="background1" w:themeShade="A6"/>
                          <w:sz w:val="28"/>
                          <w:szCs w:val="28"/>
                        </w:rPr>
                        <w:t>Ingeniería Informática</w:t>
                      </w:r>
                    </w:p>
                    <w:p w14:paraId="1AD8713F" w14:textId="77777777" w:rsidR="00476A15" w:rsidRDefault="00476A15" w:rsidP="0052483D">
                      <w:pPr>
                        <w:rPr>
                          <w:rFonts w:ascii="Roboto Bold" w:hAnsi="Roboto Bold"/>
                        </w:rPr>
                      </w:pPr>
                    </w:p>
                    <w:p w14:paraId="1AD87140" w14:textId="77777777" w:rsidR="00A338B4" w:rsidRPr="00A338B4" w:rsidRDefault="00476A15" w:rsidP="0052483D">
                      <w:pPr>
                        <w:rPr>
                          <w:rFonts w:ascii="Roboto Bold" w:hAnsi="Roboto Bold"/>
                          <w:sz w:val="24"/>
                        </w:rPr>
                      </w:pPr>
                      <w:r w:rsidRPr="00A338B4">
                        <w:rPr>
                          <w:rFonts w:ascii="Roboto Bold" w:hAnsi="Roboto Bold"/>
                          <w:sz w:val="24"/>
                        </w:rPr>
                        <w:t>Nombre y apellidos</w:t>
                      </w:r>
                      <w:r w:rsidR="00A338B4" w:rsidRPr="00A338B4">
                        <w:rPr>
                          <w:rFonts w:ascii="Roboto Bold" w:hAnsi="Roboto Bold"/>
                          <w:sz w:val="24"/>
                        </w:rPr>
                        <w:t xml:space="preserve">: </w:t>
                      </w:r>
                    </w:p>
                    <w:p w14:paraId="1AD87141" w14:textId="77777777" w:rsidR="00A338B4" w:rsidRPr="00A338B4" w:rsidRDefault="00A338B4" w:rsidP="0052483D">
                      <w:pPr>
                        <w:rPr>
                          <w:rFonts w:ascii="Roboto Bold" w:hAnsi="Roboto Bold"/>
                          <w:sz w:val="24"/>
                        </w:rPr>
                      </w:pPr>
                      <w:r w:rsidRPr="00A338B4">
                        <w:rPr>
                          <w:rFonts w:ascii="Roboto Bold" w:hAnsi="Roboto Bold"/>
                          <w:sz w:val="24"/>
                        </w:rPr>
                        <w:t>1.</w:t>
                      </w:r>
                    </w:p>
                    <w:p w14:paraId="1AD87142" w14:textId="77777777" w:rsidR="00A338B4" w:rsidRPr="00A338B4" w:rsidRDefault="00A338B4" w:rsidP="0052483D">
                      <w:pPr>
                        <w:rPr>
                          <w:rFonts w:ascii="Roboto Bold" w:hAnsi="Roboto Bold"/>
                          <w:sz w:val="24"/>
                        </w:rPr>
                      </w:pPr>
                      <w:r w:rsidRPr="00A338B4">
                        <w:rPr>
                          <w:rFonts w:ascii="Roboto Bold" w:hAnsi="Roboto Bold"/>
                          <w:sz w:val="24"/>
                        </w:rPr>
                        <w:t xml:space="preserve">2. </w:t>
                      </w:r>
                    </w:p>
                    <w:p w14:paraId="1AD87144" w14:textId="77777777" w:rsidR="00A338B4" w:rsidRDefault="00A338B4" w:rsidP="0052483D">
                      <w:pPr>
                        <w:rPr>
                          <w:rFonts w:ascii="Roboto Bold" w:hAnsi="Roboto Bold"/>
                        </w:rPr>
                      </w:pPr>
                    </w:p>
                    <w:p w14:paraId="1AD87145" w14:textId="07648005" w:rsidR="00476A15" w:rsidRPr="00A00D55" w:rsidRDefault="00476A15" w:rsidP="0052483D">
                      <w:r w:rsidRPr="00A00D55">
                        <w:t>Asignatura</w:t>
                      </w:r>
                      <w:r w:rsidR="003C3FD0">
                        <w:t xml:space="preserve">: </w:t>
                      </w:r>
                      <w:r w:rsidR="003C6C68">
                        <w:t>Sistemas Empotrados</w:t>
                      </w:r>
                    </w:p>
                    <w:p w14:paraId="1AD87146" w14:textId="77777777" w:rsidR="00476A15" w:rsidRPr="00A00D55" w:rsidRDefault="00476A15" w:rsidP="0052483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AD8710A" wp14:editId="1AD8710B">
            <wp:simplePos x="0" y="0"/>
            <wp:positionH relativeFrom="margin">
              <wp:posOffset>1371600</wp:posOffset>
            </wp:positionH>
            <wp:positionV relativeFrom="page">
              <wp:posOffset>720090</wp:posOffset>
            </wp:positionV>
            <wp:extent cx="4828540" cy="71437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trato MARCA.jpg"/>
                    <pic:cNvPicPr/>
                  </pic:nvPicPr>
                  <pic:blipFill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714375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AD8710C" wp14:editId="1AD8710D">
                <wp:simplePos x="0" y="0"/>
                <wp:positionH relativeFrom="page">
                  <wp:posOffset>-9525</wp:posOffset>
                </wp:positionH>
                <wp:positionV relativeFrom="page">
                  <wp:posOffset>4514850</wp:posOffset>
                </wp:positionV>
                <wp:extent cx="3999865" cy="2828925"/>
                <wp:effectExtent l="0" t="0" r="635" b="9525"/>
                <wp:wrapNone/>
                <wp:docPr id="112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865" cy="2828925"/>
                        </a:xfrm>
                        <a:prstGeom prst="rect">
                          <a:avLst/>
                        </a:prstGeom>
                        <a:solidFill>
                          <a:srgbClr val="C200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AFC4D0" w14:textId="4DC00D3F" w:rsidR="003C6C68" w:rsidRDefault="0028611F" w:rsidP="003C6C68">
                            <w:pPr>
                              <w:pStyle w:val="PortadaTtulo"/>
                            </w:pPr>
                            <w:r>
                              <w:t>Práctica</w:t>
                            </w:r>
                            <w:r w:rsidR="003C6C68">
                              <w:t>s de</w:t>
                            </w:r>
                          </w:p>
                          <w:p w14:paraId="7C7F2CB3" w14:textId="348B0209" w:rsidR="003C6C68" w:rsidRDefault="003C6C68" w:rsidP="003C6C68">
                            <w:pPr>
                              <w:pStyle w:val="PortadaTtulo"/>
                            </w:pPr>
                            <w:r>
                              <w:t>Sistemas Empotrados</w:t>
                            </w:r>
                          </w:p>
                          <w:p w14:paraId="4A0E0354" w14:textId="6234EB26" w:rsidR="003C6C68" w:rsidRPr="003C6C68" w:rsidRDefault="003C6C68" w:rsidP="003C6C68">
                            <w:pPr>
                              <w:pStyle w:val="PortadaTtulo"/>
                            </w:pPr>
                            <w:r>
                              <w:t>25/26</w:t>
                            </w:r>
                          </w:p>
                        </w:txbxContent>
                      </wps:txbx>
                      <wps:bodyPr rot="0" vert="horz" wrap="square" lIns="540000" tIns="360000" rIns="540000" bIns="360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8710C" id="Rectangle 82" o:spid="_x0000_s1027" style="position:absolute;left:0;text-align:left;margin-left:-.75pt;margin-top:355.5pt;width:314.95pt;height:222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" o:allowincell="f" fillcolor="#c2002f" stroked="f">
                <v:textbox inset="15mm,10mm,15mm,10mm">
                  <w:txbxContent>
                    <w:p w14:paraId="4DAFC4D0" w14:textId="4DC00D3F" w:rsidR="003C6C68" w:rsidRDefault="0028611F" w:rsidP="003C6C68">
                      <w:pPr>
                        <w:pStyle w:val="PortadaTtulo"/>
                      </w:pPr>
                      <w:r>
                        <w:t>Práctica</w:t>
                      </w:r>
                      <w:r w:rsidR="003C6C68">
                        <w:t>s de</w:t>
                      </w:r>
                    </w:p>
                    <w:p w14:paraId="7C7F2CB3" w14:textId="348B0209" w:rsidR="003C6C68" w:rsidRDefault="003C6C68" w:rsidP="003C6C68">
                      <w:pPr>
                        <w:pStyle w:val="PortadaTtulo"/>
                      </w:pPr>
                      <w:r>
                        <w:t>Sistemas Empotrados</w:t>
                      </w:r>
                    </w:p>
                    <w:p w14:paraId="4A0E0354" w14:textId="6234EB26" w:rsidR="003C6C68" w:rsidRPr="003C6C68" w:rsidRDefault="003C6C68" w:rsidP="003C6C68">
                      <w:pPr>
                        <w:pStyle w:val="PortadaTtulo"/>
                      </w:pPr>
                      <w:r>
                        <w:t>25/26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AD87042" w14:textId="2F8BB1DE" w:rsidR="006063A7" w:rsidRDefault="00085BEB">
      <w:pPr>
        <w:spacing w:after="160" w:line="259" w:lineRule="auto"/>
        <w:sectPr w:rsidR="006063A7" w:rsidSect="0052483D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D8710E" wp14:editId="1AD8710F">
            <wp:simplePos x="0" y="0"/>
            <wp:positionH relativeFrom="margin">
              <wp:posOffset>3174641</wp:posOffset>
            </wp:positionH>
            <wp:positionV relativeFrom="paragraph">
              <wp:posOffset>7640652</wp:posOffset>
            </wp:positionV>
            <wp:extent cx="2938145" cy="1354455"/>
            <wp:effectExtent l="0" t="0" r="825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83D">
        <w:br w:type="page"/>
      </w:r>
    </w:p>
    <w:p w14:paraId="1AD87046" w14:textId="77777777" w:rsidR="006233B7" w:rsidRDefault="002676A6" w:rsidP="00D77687">
      <w:pPr>
        <w:pStyle w:val="Ttulo1"/>
      </w:pPr>
      <w:bookmarkStart w:id="0" w:name="_Toc424232117"/>
      <w:bookmarkStart w:id="1" w:name="_Toc210841463"/>
      <w:r>
        <w:lastRenderedPageBreak/>
        <w:t>Índice</w:t>
      </w:r>
      <w:r w:rsidR="00476A15">
        <w:t>/Tabla de contenidos</w:t>
      </w:r>
      <w:bookmarkEnd w:id="0"/>
      <w:bookmarkEnd w:id="1"/>
    </w:p>
    <w:p w14:paraId="1AD87047" w14:textId="77777777" w:rsidR="006233B7" w:rsidRDefault="006233B7" w:rsidP="006233B7"/>
    <w:p w14:paraId="202306B6" w14:textId="5752987D" w:rsidR="003C6C68" w:rsidRDefault="00FA0735">
      <w:pPr>
        <w:pStyle w:val="TDC1"/>
        <w:tabs>
          <w:tab w:val="right" w:pos="8494"/>
        </w:tabs>
        <w:rPr>
          <w:rFonts w:asciiTheme="minorHAnsi" w:hAnsiTheme="minorHAnsi"/>
          <w:b w:val="0"/>
          <w:noProof/>
          <w:color w:val="auto"/>
          <w:kern w:val="2"/>
          <w:sz w:val="24"/>
          <w:u w:val="none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10841463" w:history="1">
        <w:r w:rsidR="003C6C68" w:rsidRPr="00C71F53">
          <w:rPr>
            <w:rStyle w:val="Hipervnculo"/>
            <w:noProof/>
          </w:rPr>
          <w:t>Índice/Tabla de contenidos</w:t>
        </w:r>
        <w:r w:rsidR="003C6C68">
          <w:rPr>
            <w:noProof/>
            <w:webHidden/>
          </w:rPr>
          <w:tab/>
        </w:r>
        <w:r w:rsidR="003C6C68">
          <w:rPr>
            <w:noProof/>
            <w:webHidden/>
          </w:rPr>
          <w:fldChar w:fldCharType="begin"/>
        </w:r>
        <w:r w:rsidR="003C6C68">
          <w:rPr>
            <w:noProof/>
            <w:webHidden/>
          </w:rPr>
          <w:instrText xml:space="preserve"> PAGEREF _Toc210841463 \h </w:instrText>
        </w:r>
        <w:r w:rsidR="003C6C68">
          <w:rPr>
            <w:noProof/>
            <w:webHidden/>
          </w:rPr>
        </w:r>
        <w:r w:rsidR="003C6C68">
          <w:rPr>
            <w:noProof/>
            <w:webHidden/>
          </w:rPr>
          <w:fldChar w:fldCharType="separate"/>
        </w:r>
        <w:r w:rsidR="003C6C68">
          <w:rPr>
            <w:noProof/>
            <w:webHidden/>
          </w:rPr>
          <w:t>2</w:t>
        </w:r>
        <w:r w:rsidR="003C6C68">
          <w:rPr>
            <w:noProof/>
            <w:webHidden/>
          </w:rPr>
          <w:fldChar w:fldCharType="end"/>
        </w:r>
      </w:hyperlink>
    </w:p>
    <w:p w14:paraId="7AC542DD" w14:textId="1BC113C1" w:rsidR="003C6C68" w:rsidRDefault="003C6C68">
      <w:pPr>
        <w:pStyle w:val="TDC1"/>
        <w:tabs>
          <w:tab w:val="right" w:pos="8494"/>
        </w:tabs>
        <w:rPr>
          <w:rFonts w:asciiTheme="minorHAnsi" w:hAnsiTheme="minorHAnsi"/>
          <w:b w:val="0"/>
          <w:noProof/>
          <w:color w:val="auto"/>
          <w:kern w:val="2"/>
          <w:sz w:val="24"/>
          <w:u w:val="none"/>
          <w14:ligatures w14:val="standardContextual"/>
        </w:rPr>
      </w:pPr>
      <w:hyperlink w:anchor="_Toc210841464" w:history="1">
        <w:r w:rsidRPr="00C71F53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A314D0" w14:textId="2D27163D" w:rsidR="003C6C68" w:rsidRDefault="003C6C68">
      <w:pPr>
        <w:pStyle w:val="TDC1"/>
        <w:tabs>
          <w:tab w:val="right" w:pos="8494"/>
        </w:tabs>
        <w:rPr>
          <w:rFonts w:asciiTheme="minorHAnsi" w:hAnsiTheme="minorHAnsi"/>
          <w:b w:val="0"/>
          <w:noProof/>
          <w:color w:val="auto"/>
          <w:kern w:val="2"/>
          <w:sz w:val="24"/>
          <w:u w:val="none"/>
          <w14:ligatures w14:val="standardContextual"/>
        </w:rPr>
      </w:pPr>
      <w:hyperlink w:anchor="_Toc210841465" w:history="1">
        <w:r w:rsidRPr="00C71F53">
          <w:rPr>
            <w:rStyle w:val="Hipervnculo"/>
            <w:noProof/>
          </w:rPr>
          <w:t>2. EJERCICIOS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26B92" w14:textId="6DE046DA" w:rsidR="003C6C68" w:rsidRDefault="003C6C68">
      <w:pPr>
        <w:pStyle w:val="TDC2"/>
        <w:rPr>
          <w:rFonts w:asciiTheme="minorHAnsi" w:hAnsiTheme="minorHAnsi"/>
          <w:b w:val="0"/>
          <w:noProof/>
          <w:kern w:val="2"/>
          <w:sz w:val="24"/>
          <w14:ligatures w14:val="standardContextual"/>
        </w:rPr>
      </w:pPr>
      <w:hyperlink w:anchor="_Toc210841466" w:history="1">
        <w:r w:rsidRPr="00C71F53">
          <w:rPr>
            <w:rStyle w:val="Hipervnculo"/>
            <w:noProof/>
            <w:lang w:val="es-ES_tradnl"/>
          </w:rPr>
          <w:t>SESIÓN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C58B31" w14:textId="52A3E95A" w:rsidR="003C6C68" w:rsidRDefault="003C6C68">
      <w:pPr>
        <w:pStyle w:val="TDC3"/>
        <w:tabs>
          <w:tab w:val="right" w:pos="8494"/>
        </w:tabs>
        <w:rPr>
          <w:rFonts w:asciiTheme="minorHAnsi" w:hAnsiTheme="minorHAnsi"/>
          <w:noProof/>
          <w:color w:val="auto"/>
          <w:kern w:val="2"/>
          <w:sz w:val="24"/>
          <w14:ligatures w14:val="standardContextual"/>
        </w:rPr>
      </w:pPr>
      <w:hyperlink w:anchor="_Toc210841467" w:history="1">
        <w:r w:rsidRPr="00C71F53">
          <w:rPr>
            <w:rStyle w:val="Hipervnculo"/>
            <w:noProof/>
            <w:lang w:val="es-ES_tradnl"/>
          </w:rPr>
          <w:t>EJERCICIO 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79B7C1" w14:textId="1C21866E" w:rsidR="003C6C68" w:rsidRDefault="003C6C68">
      <w:pPr>
        <w:pStyle w:val="TDC3"/>
        <w:tabs>
          <w:tab w:val="right" w:pos="8494"/>
        </w:tabs>
        <w:rPr>
          <w:rFonts w:asciiTheme="minorHAnsi" w:hAnsiTheme="minorHAnsi"/>
          <w:noProof/>
          <w:color w:val="auto"/>
          <w:kern w:val="2"/>
          <w:sz w:val="24"/>
          <w14:ligatures w14:val="standardContextual"/>
        </w:rPr>
      </w:pPr>
      <w:hyperlink w:anchor="_Toc210841468" w:history="1">
        <w:r w:rsidRPr="00C71F53">
          <w:rPr>
            <w:rStyle w:val="Hipervnculo"/>
            <w:noProof/>
            <w:lang w:val="es-ES_tradnl"/>
          </w:rPr>
          <w:t>EJERCICIO 6.2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8B68F7" w14:textId="1E30727A" w:rsidR="003C6C68" w:rsidRDefault="003C6C68">
      <w:pPr>
        <w:pStyle w:val="TDC3"/>
        <w:tabs>
          <w:tab w:val="right" w:pos="8494"/>
        </w:tabs>
        <w:rPr>
          <w:rFonts w:asciiTheme="minorHAnsi" w:hAnsiTheme="minorHAnsi"/>
          <w:noProof/>
          <w:color w:val="auto"/>
          <w:kern w:val="2"/>
          <w:sz w:val="24"/>
          <w14:ligatures w14:val="standardContextual"/>
        </w:rPr>
      </w:pPr>
      <w:hyperlink w:anchor="_Toc210841469" w:history="1">
        <w:r w:rsidRPr="00C71F53">
          <w:rPr>
            <w:rStyle w:val="Hipervnculo"/>
            <w:noProof/>
            <w:lang w:val="es-ES_tradnl"/>
          </w:rPr>
          <w:t>EJERCICIO 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469D54" w14:textId="17157B70" w:rsidR="003C6C68" w:rsidRDefault="003C6C68">
      <w:pPr>
        <w:pStyle w:val="TDC1"/>
        <w:tabs>
          <w:tab w:val="right" w:pos="8494"/>
        </w:tabs>
        <w:rPr>
          <w:rFonts w:asciiTheme="minorHAnsi" w:hAnsiTheme="minorHAnsi"/>
          <w:b w:val="0"/>
          <w:noProof/>
          <w:color w:val="auto"/>
          <w:kern w:val="2"/>
          <w:sz w:val="24"/>
          <w:u w:val="none"/>
          <w14:ligatures w14:val="standardContextual"/>
        </w:rPr>
      </w:pPr>
      <w:hyperlink w:anchor="_Toc210841470" w:history="1">
        <w:r w:rsidRPr="00C71F53">
          <w:rPr>
            <w:rStyle w:val="Hipervnculo"/>
            <w:noProof/>
          </w:rPr>
          <w:t>3. RESUMEN y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_Toc210841470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D8705A" w14:textId="390E71F0" w:rsidR="0052483D" w:rsidRPr="006233B7" w:rsidRDefault="00FA0735" w:rsidP="002676A6">
      <w:pPr>
        <w:pStyle w:val="Ttulo3"/>
        <w:sectPr w:rsidR="0052483D" w:rsidRPr="006233B7" w:rsidSect="0052483D"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rFonts w:ascii="Roboto Medium" w:eastAsiaTheme="minorEastAsia" w:hAnsi="Roboto Medium" w:cstheme="minorBidi"/>
          <w:b/>
          <w:color w:val="C2002F"/>
          <w:sz w:val="22"/>
          <w:u w:val="single"/>
        </w:rPr>
        <w:fldChar w:fldCharType="end"/>
      </w:r>
    </w:p>
    <w:p w14:paraId="21E84F1D" w14:textId="56D32597" w:rsidR="00BC3EE5" w:rsidRPr="00D77687" w:rsidRDefault="00D77687" w:rsidP="00D77687">
      <w:pPr>
        <w:pStyle w:val="Ttulo1"/>
      </w:pPr>
      <w:bookmarkStart w:id="2" w:name="_Toc299204727"/>
      <w:bookmarkStart w:id="3" w:name="_Toc115182000"/>
      <w:bookmarkStart w:id="4" w:name="_Toc210841464"/>
      <w:r>
        <w:lastRenderedPageBreak/>
        <w:t>1</w:t>
      </w:r>
      <w:r w:rsidR="00BC3EE5" w:rsidRPr="00D77687">
        <w:t xml:space="preserve">. </w:t>
      </w:r>
      <w:bookmarkEnd w:id="2"/>
      <w:bookmarkEnd w:id="3"/>
      <w:r w:rsidR="003C6C68">
        <w:t>INTRODUCCIÓN</w:t>
      </w:r>
      <w:bookmarkEnd w:id="4"/>
    </w:p>
    <w:p w14:paraId="682FE0CD" w14:textId="77777777" w:rsidR="00BC3EE5" w:rsidRPr="00692873" w:rsidRDefault="00BC3EE5" w:rsidP="00BC3EE5"/>
    <w:p w14:paraId="1F1576C4" w14:textId="77777777" w:rsidR="003C6C68" w:rsidRPr="00BC3EE5" w:rsidRDefault="003C6C68" w:rsidP="003C6C68">
      <w:pPr>
        <w:rPr>
          <w:rFonts w:ascii="Calibri" w:hAnsi="Calibri" w:cs="Calibri"/>
          <w:lang w:val="es-ES_tradnl"/>
        </w:rPr>
      </w:pPr>
    </w:p>
    <w:p w14:paraId="29AE2FE5" w14:textId="468AD0E7" w:rsidR="00F11B28" w:rsidRDefault="00F11B28" w:rsidP="00427F8B">
      <w:pPr>
        <w:jc w:val="center"/>
        <w:rPr>
          <w:rFonts w:ascii="Calibri" w:hAnsi="Calibri" w:cs="Calibri"/>
        </w:rPr>
      </w:pPr>
    </w:p>
    <w:p w14:paraId="52F24A7C" w14:textId="77777777" w:rsidR="00D77687" w:rsidRDefault="00D77687" w:rsidP="00D77687">
      <w:pPr>
        <w:jc w:val="center"/>
        <w:rPr>
          <w:rFonts w:ascii="Calibri" w:hAnsi="Calibri" w:cs="Calibri"/>
          <w:noProof/>
        </w:rPr>
      </w:pPr>
    </w:p>
    <w:p w14:paraId="7D36A658" w14:textId="3BF521BE" w:rsidR="003C6C68" w:rsidRDefault="003C6C68" w:rsidP="003C6C68">
      <w:pPr>
        <w:pStyle w:val="Ttulo1"/>
      </w:pPr>
      <w:bookmarkStart w:id="5" w:name="_Toc210841465"/>
      <w:r>
        <w:t xml:space="preserve">2. </w:t>
      </w:r>
      <w:r>
        <w:t>EJERCICIOS</w:t>
      </w:r>
      <w:bookmarkEnd w:id="5"/>
      <w:r>
        <w:t xml:space="preserve"> </w:t>
      </w:r>
    </w:p>
    <w:p w14:paraId="1A60AFD7" w14:textId="77777777" w:rsidR="000A2DD9" w:rsidRDefault="000A2DD9" w:rsidP="000A2DD9">
      <w:pPr>
        <w:rPr>
          <w:lang w:val="es-ES_tradnl"/>
        </w:rPr>
      </w:pPr>
    </w:p>
    <w:p w14:paraId="5733467E" w14:textId="77777777" w:rsidR="003C6C68" w:rsidRDefault="003C6C68" w:rsidP="000A2DD9">
      <w:pPr>
        <w:rPr>
          <w:lang w:val="es-ES_tradnl"/>
        </w:rPr>
      </w:pPr>
    </w:p>
    <w:p w14:paraId="521A9A4A" w14:textId="57EEFFBB" w:rsidR="003C6C68" w:rsidRDefault="003C6C68" w:rsidP="003C6C68">
      <w:pPr>
        <w:pStyle w:val="Ttulo2"/>
        <w:rPr>
          <w:lang w:val="es-ES_tradnl"/>
        </w:rPr>
      </w:pPr>
      <w:bookmarkStart w:id="6" w:name="_Toc210841466"/>
      <w:r>
        <w:rPr>
          <w:lang w:val="es-ES_tradnl"/>
        </w:rPr>
        <w:t>SESIÓN 1</w:t>
      </w:r>
      <w:bookmarkEnd w:id="6"/>
    </w:p>
    <w:p w14:paraId="4A81FB05" w14:textId="77777777" w:rsidR="003C6C68" w:rsidRDefault="003C6C68" w:rsidP="003C6C68">
      <w:pPr>
        <w:rPr>
          <w:lang w:val="es-ES_tradnl"/>
        </w:rPr>
      </w:pPr>
    </w:p>
    <w:p w14:paraId="3096B648" w14:textId="35E7B0CE" w:rsidR="003C6C68" w:rsidRDefault="003C6C68" w:rsidP="003C6C68">
      <w:pPr>
        <w:pStyle w:val="Ttulo3"/>
        <w:rPr>
          <w:lang w:val="es-ES_tradnl"/>
        </w:rPr>
      </w:pPr>
      <w:bookmarkStart w:id="7" w:name="_Toc210841467"/>
      <w:r>
        <w:rPr>
          <w:lang w:val="es-ES_tradnl"/>
        </w:rPr>
        <w:t>EJERCICIO 6.1</w:t>
      </w:r>
      <w:bookmarkEnd w:id="7"/>
    </w:p>
    <w:p w14:paraId="26E14A24" w14:textId="77777777" w:rsidR="003C6C68" w:rsidRDefault="003C6C68" w:rsidP="003C6C68">
      <w:pPr>
        <w:rPr>
          <w:lang w:val="es-ES_tradnl"/>
        </w:rPr>
      </w:pPr>
    </w:p>
    <w:p w14:paraId="3683E94D" w14:textId="6A0D517D" w:rsidR="003C6C68" w:rsidRDefault="003C6C68" w:rsidP="003C6C68">
      <w:pPr>
        <w:pStyle w:val="Ttulo3"/>
        <w:rPr>
          <w:lang w:val="es-ES_tradnl"/>
        </w:rPr>
      </w:pPr>
      <w:bookmarkStart w:id="8" w:name="_Toc210841468"/>
      <w:r>
        <w:rPr>
          <w:lang w:val="es-ES_tradnl"/>
        </w:rPr>
        <w:t>EJERCICIO 6.2</w:t>
      </w:r>
      <w:bookmarkEnd w:id="8"/>
    </w:p>
    <w:p w14:paraId="37BA6708" w14:textId="77777777" w:rsidR="003C6C68" w:rsidRDefault="003C6C68" w:rsidP="003C6C68">
      <w:pPr>
        <w:rPr>
          <w:lang w:val="es-ES_tradnl"/>
        </w:rPr>
      </w:pPr>
    </w:p>
    <w:p w14:paraId="2FDEC374" w14:textId="7A975B4F" w:rsidR="003C6C68" w:rsidRDefault="003C6C68" w:rsidP="003C6C68">
      <w:pPr>
        <w:pStyle w:val="Ttulo3"/>
        <w:rPr>
          <w:lang w:val="es-ES_tradnl"/>
        </w:rPr>
      </w:pPr>
      <w:bookmarkStart w:id="9" w:name="_Toc210841469"/>
      <w:r>
        <w:rPr>
          <w:lang w:val="es-ES_tradnl"/>
        </w:rPr>
        <w:t>EJERCICIO 6.</w:t>
      </w:r>
      <w:r>
        <w:rPr>
          <w:lang w:val="es-ES_tradnl"/>
        </w:rPr>
        <w:t>3</w:t>
      </w:r>
      <w:bookmarkEnd w:id="9"/>
    </w:p>
    <w:p w14:paraId="4FFE8E69" w14:textId="73AA399E" w:rsidR="003C6C68" w:rsidRDefault="003C6C68" w:rsidP="003C6C68">
      <w:pPr>
        <w:rPr>
          <w:lang w:val="es-ES_tradnl"/>
        </w:rPr>
      </w:pPr>
      <w:r>
        <w:rPr>
          <w:lang w:val="es-ES_tradnl"/>
        </w:rPr>
        <w:tab/>
      </w:r>
    </w:p>
    <w:p w14:paraId="6BFD69D5" w14:textId="72626C0D" w:rsidR="003C6C68" w:rsidRDefault="003C6C68" w:rsidP="003C6C68">
      <w:pPr>
        <w:rPr>
          <w:lang w:val="es-ES_tradnl"/>
        </w:rPr>
      </w:pPr>
      <w:r>
        <w:rPr>
          <w:lang w:val="es-ES_tradnl"/>
        </w:rPr>
        <w:tab/>
        <w:t>…</w:t>
      </w:r>
    </w:p>
    <w:p w14:paraId="33E0939B" w14:textId="77777777" w:rsidR="003C6C68" w:rsidRDefault="003C6C68" w:rsidP="003C6C68">
      <w:pPr>
        <w:rPr>
          <w:lang w:val="es-ES_tradnl"/>
        </w:rPr>
      </w:pPr>
    </w:p>
    <w:p w14:paraId="04C9EBF5" w14:textId="77777777" w:rsidR="003C6C68" w:rsidRPr="003C6C68" w:rsidRDefault="003C6C68" w:rsidP="003C6C68">
      <w:pPr>
        <w:rPr>
          <w:lang w:val="es-ES_tradnl"/>
        </w:rPr>
      </w:pPr>
    </w:p>
    <w:p w14:paraId="3BAFF8B4" w14:textId="77777777" w:rsidR="003C6C68" w:rsidRDefault="003C6C68" w:rsidP="000A2DD9">
      <w:pPr>
        <w:rPr>
          <w:lang w:val="es-ES_tradnl"/>
        </w:rPr>
      </w:pPr>
    </w:p>
    <w:p w14:paraId="2BE7D42C" w14:textId="4ECA7B07" w:rsidR="003C6C68" w:rsidRDefault="003C6C68" w:rsidP="003C6C68">
      <w:pPr>
        <w:pStyle w:val="Ttulo1"/>
      </w:pPr>
      <w:bookmarkStart w:id="10" w:name="_Toc424229736"/>
      <w:bookmarkStart w:id="11" w:name="_Toc210841470"/>
      <w:r>
        <w:t>3</w:t>
      </w:r>
      <w:r>
        <w:t xml:space="preserve">. </w:t>
      </w:r>
      <w:bookmarkEnd w:id="10"/>
      <w:r>
        <w:t>RESUMEN y CONCLUSIONES</w:t>
      </w:r>
      <w:bookmarkEnd w:id="11"/>
    </w:p>
    <w:p w14:paraId="31A54228" w14:textId="77777777" w:rsidR="003C6C68" w:rsidRPr="000A2DD9" w:rsidRDefault="003C6C68" w:rsidP="000A2DD9">
      <w:pPr>
        <w:rPr>
          <w:lang w:val="es-ES_tradnl"/>
        </w:rPr>
      </w:pPr>
    </w:p>
    <w:sectPr w:rsidR="003C6C68" w:rsidRPr="000A2DD9" w:rsidSect="00374847"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12790" w14:textId="77777777" w:rsidR="009577E9" w:rsidRDefault="009577E9" w:rsidP="0052483D">
      <w:r>
        <w:separator/>
      </w:r>
    </w:p>
  </w:endnote>
  <w:endnote w:type="continuationSeparator" w:id="0">
    <w:p w14:paraId="4611A678" w14:textId="77777777" w:rsidR="009577E9" w:rsidRDefault="009577E9" w:rsidP="0052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Regular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Thin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-Regular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mboStd-Semibold">
    <w:altName w:val="Bembo Std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emboStd">
    <w:altName w:val="Bembo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Condensed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 Bold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129" w14:textId="393C3E67" w:rsidR="00476A15" w:rsidRPr="006063A7" w:rsidRDefault="003C6C68" w:rsidP="006063A7">
    <w:pPr>
      <w:pStyle w:val="PIEP"/>
      <w:pBdr>
        <w:top w:val="single" w:sz="4" w:space="1" w:color="A6A6A6" w:themeColor="background1" w:themeShade="A6"/>
      </w:pBdr>
      <w:tabs>
        <w:tab w:val="left" w:pos="4820"/>
        <w:tab w:val="right" w:pos="9064"/>
      </w:tabs>
      <w:rPr>
        <w:rFonts w:ascii="Roboto" w:hAnsi="Roboto"/>
        <w:color w:val="000000" w:themeColor="text1"/>
      </w:rPr>
    </w:pPr>
    <w:r>
      <w:rPr>
        <w:rFonts w:ascii="Roboto" w:hAnsi="Roboto"/>
        <w:color w:val="000000" w:themeColor="text1"/>
      </w:rPr>
      <w:t>Sistemas Empotrados – Ingeniería Informática</w:t>
    </w:r>
    <w:r w:rsidR="00476A15" w:rsidRPr="00F86035">
      <w:rPr>
        <w:rFonts w:ascii="Roboto" w:hAnsi="Roboto"/>
        <w:color w:val="000000" w:themeColor="text1"/>
      </w:rPr>
      <w:t xml:space="preserve"> </w:t>
    </w:r>
    <w:r w:rsidR="00476A15" w:rsidRPr="00F86035">
      <w:rPr>
        <w:rFonts w:ascii="Roboto" w:hAnsi="Roboto"/>
        <w:color w:val="000000" w:themeColor="text1"/>
      </w:rPr>
      <w:tab/>
      <w:t>[</w:t>
    </w:r>
    <w:r w:rsidR="00476A15" w:rsidRPr="00F86035">
      <w:rPr>
        <w:rFonts w:ascii="Roboto" w:hAnsi="Roboto"/>
        <w:color w:val="000000" w:themeColor="text1"/>
      </w:rPr>
      <w:fldChar w:fldCharType="begin"/>
    </w:r>
    <w:r w:rsidR="00476A15" w:rsidRPr="00F86035">
      <w:rPr>
        <w:rFonts w:ascii="Roboto" w:hAnsi="Roboto"/>
        <w:color w:val="000000" w:themeColor="text1"/>
      </w:rPr>
      <w:instrText>PAGE   \* MERGEFORMAT</w:instrText>
    </w:r>
    <w:r w:rsidR="00476A15" w:rsidRPr="00F86035">
      <w:rPr>
        <w:rFonts w:ascii="Roboto" w:hAnsi="Roboto"/>
        <w:color w:val="000000" w:themeColor="text1"/>
      </w:rPr>
      <w:fldChar w:fldCharType="separate"/>
    </w:r>
    <w:r w:rsidR="00A338B4">
      <w:rPr>
        <w:rFonts w:ascii="Roboto" w:hAnsi="Roboto"/>
        <w:noProof/>
        <w:color w:val="000000" w:themeColor="text1"/>
      </w:rPr>
      <w:t>9</w:t>
    </w:r>
    <w:r w:rsidR="00476A15" w:rsidRPr="00F86035">
      <w:rPr>
        <w:rFonts w:ascii="Roboto" w:hAnsi="Roboto"/>
        <w:color w:val="000000" w:themeColor="text1"/>
      </w:rPr>
      <w:fldChar w:fldCharType="end"/>
    </w:r>
    <w:r w:rsidR="00476A15" w:rsidRPr="00F86035">
      <w:rPr>
        <w:rFonts w:ascii="Roboto" w:hAnsi="Roboto"/>
        <w:color w:val="000000" w:themeColor="text1"/>
      </w:rPr>
      <w:t>]</w:t>
    </w:r>
    <w:r w:rsidR="00476A15" w:rsidRPr="00F86035">
      <w:rPr>
        <w:rFonts w:ascii="Roboto" w:hAnsi="Roboto"/>
        <w:color w:val="000000" w:themeColor="text1"/>
      </w:rPr>
      <w:tab/>
      <w:t>fecha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12F" w14:textId="00FF2B00" w:rsidR="00476A15" w:rsidRPr="006063A7" w:rsidRDefault="003C6C68" w:rsidP="006063A7">
    <w:pPr>
      <w:pStyle w:val="PIEP"/>
      <w:pBdr>
        <w:top w:val="single" w:sz="4" w:space="1" w:color="A6A6A6" w:themeColor="background1" w:themeShade="A6"/>
      </w:pBdr>
      <w:tabs>
        <w:tab w:val="left" w:pos="4820"/>
        <w:tab w:val="right" w:pos="9064"/>
      </w:tabs>
      <w:rPr>
        <w:rFonts w:ascii="Roboto" w:hAnsi="Roboto"/>
        <w:color w:val="000000" w:themeColor="text1"/>
      </w:rPr>
    </w:pPr>
    <w:r>
      <w:rPr>
        <w:rFonts w:ascii="Roboto" w:hAnsi="Roboto"/>
        <w:color w:val="000000" w:themeColor="text1"/>
      </w:rPr>
      <w:t>Sistemas Empotrados – Ingeniería Informática</w:t>
    </w:r>
    <w:r w:rsidRPr="00F86035">
      <w:rPr>
        <w:rFonts w:ascii="Roboto" w:hAnsi="Roboto"/>
        <w:color w:val="000000" w:themeColor="text1"/>
      </w:rPr>
      <w:t xml:space="preserve"> </w:t>
    </w:r>
    <w:r w:rsidRPr="00F86035">
      <w:rPr>
        <w:rFonts w:ascii="Roboto" w:hAnsi="Roboto"/>
        <w:color w:val="000000" w:themeColor="text1"/>
      </w:rPr>
      <w:tab/>
    </w:r>
    <w:r w:rsidRPr="00F86035">
      <w:rPr>
        <w:rFonts w:ascii="Roboto" w:hAnsi="Roboto"/>
        <w:color w:val="000000" w:themeColor="text1"/>
      </w:rPr>
      <w:t xml:space="preserve"> </w:t>
    </w:r>
    <w:r w:rsidR="00476A15" w:rsidRPr="00F86035">
      <w:rPr>
        <w:rFonts w:ascii="Roboto" w:hAnsi="Roboto"/>
        <w:color w:val="000000" w:themeColor="text1"/>
      </w:rPr>
      <w:t>[</w:t>
    </w:r>
    <w:r w:rsidR="00476A15" w:rsidRPr="00F86035">
      <w:rPr>
        <w:rFonts w:ascii="Roboto" w:hAnsi="Roboto"/>
        <w:color w:val="000000" w:themeColor="text1"/>
      </w:rPr>
      <w:fldChar w:fldCharType="begin"/>
    </w:r>
    <w:r w:rsidR="00476A15" w:rsidRPr="00F86035">
      <w:rPr>
        <w:rFonts w:ascii="Roboto" w:hAnsi="Roboto"/>
        <w:color w:val="000000" w:themeColor="text1"/>
      </w:rPr>
      <w:instrText>PAGE   \* MERGEFORMAT</w:instrText>
    </w:r>
    <w:r w:rsidR="00476A15" w:rsidRPr="00F86035">
      <w:rPr>
        <w:rFonts w:ascii="Roboto" w:hAnsi="Roboto"/>
        <w:color w:val="000000" w:themeColor="text1"/>
      </w:rPr>
      <w:fldChar w:fldCharType="separate"/>
    </w:r>
    <w:r w:rsidR="00A338B4">
      <w:rPr>
        <w:rFonts w:ascii="Roboto" w:hAnsi="Roboto"/>
        <w:noProof/>
        <w:color w:val="000000" w:themeColor="text1"/>
      </w:rPr>
      <w:t>2</w:t>
    </w:r>
    <w:r w:rsidR="00476A15" w:rsidRPr="00F86035">
      <w:rPr>
        <w:rFonts w:ascii="Roboto" w:hAnsi="Roboto"/>
        <w:color w:val="000000" w:themeColor="text1"/>
      </w:rPr>
      <w:fldChar w:fldCharType="end"/>
    </w:r>
    <w:r w:rsidR="00476A15" w:rsidRPr="00F86035">
      <w:rPr>
        <w:rFonts w:ascii="Roboto" w:hAnsi="Roboto"/>
        <w:color w:val="000000" w:themeColor="text1"/>
      </w:rPr>
      <w:t>]</w:t>
    </w:r>
    <w:r w:rsidR="00476A15" w:rsidRPr="00F86035">
      <w:rPr>
        <w:rFonts w:ascii="Roboto" w:hAnsi="Roboto"/>
        <w:color w:val="000000" w:themeColor="text1"/>
      </w:rPr>
      <w:tab/>
    </w:r>
  </w:p>
  <w:p w14:paraId="1AD87130" w14:textId="77777777" w:rsidR="00476A15" w:rsidRDefault="00476A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4F58" w14:textId="77777777" w:rsidR="009577E9" w:rsidRDefault="009577E9" w:rsidP="0052483D">
      <w:r>
        <w:separator/>
      </w:r>
    </w:p>
  </w:footnote>
  <w:footnote w:type="continuationSeparator" w:id="0">
    <w:p w14:paraId="1F046987" w14:textId="77777777" w:rsidR="009577E9" w:rsidRDefault="009577E9" w:rsidP="00524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126" w14:textId="77777777" w:rsidR="00476A15" w:rsidRDefault="00476A1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AD87134" wp14:editId="1AD87135">
          <wp:simplePos x="0" y="0"/>
          <wp:positionH relativeFrom="column">
            <wp:posOffset>4947865</wp:posOffset>
          </wp:positionH>
          <wp:positionV relativeFrom="paragraph">
            <wp:posOffset>8890</wp:posOffset>
          </wp:positionV>
          <wp:extent cx="635000" cy="330200"/>
          <wp:effectExtent l="0" t="0" r="0" b="0"/>
          <wp:wrapNone/>
          <wp:docPr id="2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1AD87136" wp14:editId="1AD87137">
          <wp:extent cx="1244600" cy="381000"/>
          <wp:effectExtent l="0" t="0" r="0" b="0"/>
          <wp:docPr id="2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D87127" w14:textId="77777777" w:rsidR="00476A15" w:rsidRDefault="00476A15">
    <w:pPr>
      <w:pStyle w:val="Encabezado"/>
    </w:pPr>
  </w:p>
  <w:p w14:paraId="1AD87128" w14:textId="77777777" w:rsidR="00476A15" w:rsidRDefault="00476A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12A" w14:textId="77777777" w:rsidR="00476A15" w:rsidRPr="00F37F8C" w:rsidRDefault="00476A15" w:rsidP="006063A7">
    <w:pPr>
      <w:pStyle w:val="Encabezado"/>
      <w:tabs>
        <w:tab w:val="clear" w:pos="4252"/>
        <w:tab w:val="clear" w:pos="8504"/>
        <w:tab w:val="left" w:pos="2747"/>
        <w:tab w:val="left" w:pos="3040"/>
      </w:tabs>
      <w:rPr>
        <w:szCs w:val="20"/>
      </w:rPr>
    </w:pPr>
    <w:r>
      <w:rPr>
        <w:noProof/>
        <w:szCs w:val="20"/>
      </w:rPr>
      <w:drawing>
        <wp:inline distT="0" distB="0" distL="0" distR="0" wp14:anchorId="1AD87138" wp14:editId="1AD87139">
          <wp:extent cx="2627630" cy="630095"/>
          <wp:effectExtent l="0" t="0" r="0" b="5080"/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7630" cy="630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D8712B" w14:textId="77777777" w:rsidR="00476A15" w:rsidRPr="00F37F8C" w:rsidRDefault="00476A15" w:rsidP="006063A7">
    <w:pPr>
      <w:pStyle w:val="Encabezado"/>
      <w:rPr>
        <w:szCs w:val="20"/>
      </w:rPr>
    </w:pPr>
  </w:p>
  <w:p w14:paraId="1AD8712C" w14:textId="77777777" w:rsidR="00476A15" w:rsidRPr="00F37F8C" w:rsidRDefault="00476A15" w:rsidP="006063A7">
    <w:pPr>
      <w:pStyle w:val="Nombre"/>
    </w:pPr>
    <w:r w:rsidRPr="00F37F8C">
      <w:t xml:space="preserve">Nombre y apellidos </w:t>
    </w:r>
  </w:p>
  <w:p w14:paraId="1AD8712D" w14:textId="77777777" w:rsidR="00476A15" w:rsidRPr="0097508A" w:rsidRDefault="00476A15" w:rsidP="006063A7">
    <w:pPr>
      <w:pStyle w:val="Cargo"/>
    </w:pPr>
  </w:p>
  <w:p w14:paraId="1AD8712E" w14:textId="77777777" w:rsidR="00476A15" w:rsidRDefault="00476A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7131" w14:textId="77777777" w:rsidR="00476A15" w:rsidRDefault="00476A1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AD8713A" wp14:editId="1AD8713B">
          <wp:simplePos x="0" y="0"/>
          <wp:positionH relativeFrom="column">
            <wp:posOffset>5057775</wp:posOffset>
          </wp:positionH>
          <wp:positionV relativeFrom="paragraph">
            <wp:posOffset>8890</wp:posOffset>
          </wp:positionV>
          <wp:extent cx="635000" cy="330200"/>
          <wp:effectExtent l="0" t="0" r="0" b="0"/>
          <wp:wrapNone/>
          <wp:docPr id="1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1AD8713C" wp14:editId="1AD8713D">
          <wp:extent cx="1244600" cy="381000"/>
          <wp:effectExtent l="0" t="0" r="0" b="0"/>
          <wp:docPr id="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  <w:p w14:paraId="1AD87132" w14:textId="77777777" w:rsidR="00476A15" w:rsidRDefault="00476A15">
    <w:pPr>
      <w:pStyle w:val="Encabezado"/>
    </w:pPr>
  </w:p>
  <w:p w14:paraId="1AD87133" w14:textId="77777777" w:rsidR="00476A15" w:rsidRDefault="00476A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ED4"/>
    <w:multiLevelType w:val="hybridMultilevel"/>
    <w:tmpl w:val="132CB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B7BDD"/>
    <w:multiLevelType w:val="hybridMultilevel"/>
    <w:tmpl w:val="09E4B8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7649"/>
    <w:multiLevelType w:val="multilevel"/>
    <w:tmpl w:val="5DE818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EC52B45"/>
    <w:multiLevelType w:val="hybridMultilevel"/>
    <w:tmpl w:val="795055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80226"/>
    <w:multiLevelType w:val="hybridMultilevel"/>
    <w:tmpl w:val="4112B848"/>
    <w:lvl w:ilvl="0" w:tplc="4D7AA6F2">
      <w:start w:val="1"/>
      <w:numFmt w:val="lowerLetter"/>
      <w:lvlText w:val="%1)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8913817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0566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43577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7263759">
    <w:abstractNumId w:val="0"/>
  </w:num>
  <w:num w:numId="5" w16cid:durableId="2010596479">
    <w:abstractNumId w:val="1"/>
  </w:num>
  <w:num w:numId="6" w16cid:durableId="1554776923">
    <w:abstractNumId w:val="2"/>
  </w:num>
  <w:num w:numId="7" w16cid:durableId="97063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8B4"/>
    <w:rsid w:val="00000C7D"/>
    <w:rsid w:val="00021364"/>
    <w:rsid w:val="00085BEB"/>
    <w:rsid w:val="00090A58"/>
    <w:rsid w:val="000A2DD9"/>
    <w:rsid w:val="000A724E"/>
    <w:rsid w:val="00193613"/>
    <w:rsid w:val="0021386A"/>
    <w:rsid w:val="002174A6"/>
    <w:rsid w:val="002610D1"/>
    <w:rsid w:val="002676A6"/>
    <w:rsid w:val="0028611F"/>
    <w:rsid w:val="002C161F"/>
    <w:rsid w:val="002E66DE"/>
    <w:rsid w:val="0032346A"/>
    <w:rsid w:val="00374847"/>
    <w:rsid w:val="003803F1"/>
    <w:rsid w:val="00386801"/>
    <w:rsid w:val="003A6E66"/>
    <w:rsid w:val="003C3FD0"/>
    <w:rsid w:val="003C6C68"/>
    <w:rsid w:val="00415735"/>
    <w:rsid w:val="00427F8B"/>
    <w:rsid w:val="004557AA"/>
    <w:rsid w:val="00476A15"/>
    <w:rsid w:val="004833C3"/>
    <w:rsid w:val="00505771"/>
    <w:rsid w:val="0052483D"/>
    <w:rsid w:val="00525864"/>
    <w:rsid w:val="00571C4F"/>
    <w:rsid w:val="00606216"/>
    <w:rsid w:val="006063A7"/>
    <w:rsid w:val="006233B7"/>
    <w:rsid w:val="0063487C"/>
    <w:rsid w:val="006432B0"/>
    <w:rsid w:val="007E12DA"/>
    <w:rsid w:val="00876DDF"/>
    <w:rsid w:val="00885B6D"/>
    <w:rsid w:val="00887D2C"/>
    <w:rsid w:val="0089719C"/>
    <w:rsid w:val="008B1499"/>
    <w:rsid w:val="00954593"/>
    <w:rsid w:val="009577E9"/>
    <w:rsid w:val="009D02E2"/>
    <w:rsid w:val="00A338B4"/>
    <w:rsid w:val="00A57AC1"/>
    <w:rsid w:val="00A64B1F"/>
    <w:rsid w:val="00AA4282"/>
    <w:rsid w:val="00B30F58"/>
    <w:rsid w:val="00B4705A"/>
    <w:rsid w:val="00BA2F33"/>
    <w:rsid w:val="00BB7920"/>
    <w:rsid w:val="00BC3EE5"/>
    <w:rsid w:val="00BD2B28"/>
    <w:rsid w:val="00C626EC"/>
    <w:rsid w:val="00D40E57"/>
    <w:rsid w:val="00D43A9C"/>
    <w:rsid w:val="00D544D4"/>
    <w:rsid w:val="00D635A0"/>
    <w:rsid w:val="00D77687"/>
    <w:rsid w:val="00DA6EB7"/>
    <w:rsid w:val="00E666FD"/>
    <w:rsid w:val="00EB2BEC"/>
    <w:rsid w:val="00F11B28"/>
    <w:rsid w:val="00F2202D"/>
    <w:rsid w:val="00F77ECA"/>
    <w:rsid w:val="00F866D8"/>
    <w:rsid w:val="00FA0735"/>
    <w:rsid w:val="00FA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87041"/>
  <w15:chartTrackingRefBased/>
  <w15:docId w15:val="{C17C7291-4D8A-46F3-AD48-07EC4774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2483D"/>
    <w:pPr>
      <w:spacing w:after="0" w:line="240" w:lineRule="auto"/>
    </w:pPr>
    <w:rPr>
      <w:rFonts w:ascii="Roboto Regular" w:eastAsiaTheme="minorEastAsia" w:hAnsi="Roboto Regular"/>
      <w:sz w:val="20"/>
      <w:szCs w:val="24"/>
      <w:lang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77687"/>
    <w:pPr>
      <w:keepNext/>
      <w:keepLines/>
      <w:pBdr>
        <w:bottom w:val="single" w:sz="4" w:space="1" w:color="C00000"/>
      </w:pBdr>
      <w:spacing w:before="120"/>
      <w:outlineLvl w:val="0"/>
    </w:pPr>
    <w:rPr>
      <w:rFonts w:ascii="Roboto Medium" w:eastAsiaTheme="majorEastAsia" w:hAnsi="Roboto Medium" w:cs="Arial"/>
      <w:color w:val="C2002F"/>
      <w:sz w:val="32"/>
      <w:szCs w:val="32"/>
      <w:lang w:val="es-ES_tradn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54593"/>
    <w:pPr>
      <w:keepNext/>
      <w:keepLines/>
      <w:spacing w:before="40"/>
      <w:outlineLvl w:val="1"/>
    </w:pPr>
    <w:rPr>
      <w:rFonts w:ascii="Roboto Medium" w:eastAsiaTheme="majorEastAsia" w:hAnsi="Roboto Medium" w:cstheme="majorBidi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76A6"/>
    <w:pPr>
      <w:keepNext/>
      <w:keepLines/>
      <w:spacing w:before="40"/>
      <w:ind w:left="708"/>
      <w:outlineLvl w:val="2"/>
    </w:pPr>
    <w:rPr>
      <w:rFonts w:ascii="Roboto" w:eastAsiaTheme="majorEastAsia" w:hAnsi="Roboto" w:cstheme="majorBidi"/>
      <w:color w:val="808080" w:themeColor="background1" w:themeShade="8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5864"/>
    <w:pPr>
      <w:keepNext/>
      <w:keepLines/>
      <w:spacing w:before="40"/>
      <w:outlineLvl w:val="3"/>
    </w:pPr>
    <w:rPr>
      <w:rFonts w:ascii="Roboto" w:eastAsiaTheme="majorEastAsia" w:hAnsi="Roboto" w:cstheme="majorBidi"/>
      <w:iCs/>
      <w:color w:val="808080" w:themeColor="background1" w:themeShade="8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ortadaTtulo">
    <w:name w:val="Portada Título"/>
    <w:basedOn w:val="Normal"/>
    <w:rsid w:val="0052483D"/>
    <w:rPr>
      <w:rFonts w:ascii="Roboto Thin" w:hAnsi="Roboto Thin"/>
      <w:color w:val="FFFFFF" w:themeColor="background1"/>
      <w:sz w:val="60"/>
      <w:szCs w:val="60"/>
    </w:rPr>
  </w:style>
  <w:style w:type="paragraph" w:customStyle="1" w:styleId="PortadaSUBttulo">
    <w:name w:val="Portada SUBtítulo"/>
    <w:basedOn w:val="Normal"/>
    <w:rsid w:val="0052483D"/>
    <w:rPr>
      <w:rFonts w:ascii="Roboto Medium" w:hAnsi="Roboto Medium"/>
      <w:color w:val="FFFFFF" w:themeColor="background1"/>
      <w:sz w:val="36"/>
      <w:szCs w:val="36"/>
    </w:rPr>
  </w:style>
  <w:style w:type="paragraph" w:customStyle="1" w:styleId="TitularROJO">
    <w:name w:val="Titular ROJO"/>
    <w:basedOn w:val="Normal"/>
    <w:rsid w:val="0052483D"/>
    <w:pPr>
      <w:widowControl w:val="0"/>
      <w:autoSpaceDE w:val="0"/>
      <w:autoSpaceDN w:val="0"/>
      <w:adjustRightInd w:val="0"/>
      <w:spacing w:before="240" w:line="320" w:lineRule="atLeast"/>
      <w:jc w:val="both"/>
      <w:textAlignment w:val="center"/>
    </w:pPr>
    <w:rPr>
      <w:rFonts w:cs="Roboto-Regular"/>
      <w:color w:val="C2002F"/>
      <w:sz w:val="36"/>
      <w:szCs w:val="3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5248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483D"/>
    <w:rPr>
      <w:rFonts w:ascii="Roboto Regular" w:eastAsiaTheme="minorEastAsia" w:hAnsi="Roboto Regular"/>
      <w:sz w:val="20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248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83D"/>
    <w:rPr>
      <w:rFonts w:ascii="Roboto Regular" w:eastAsiaTheme="minorEastAsia" w:hAnsi="Roboto Regular"/>
      <w:sz w:val="20"/>
      <w:szCs w:val="24"/>
      <w:lang w:eastAsia="es-ES"/>
    </w:rPr>
  </w:style>
  <w:style w:type="paragraph" w:customStyle="1" w:styleId="Nombre">
    <w:name w:val="Nombre"/>
    <w:basedOn w:val="Normal"/>
    <w:rsid w:val="0052483D"/>
    <w:pPr>
      <w:widowControl w:val="0"/>
      <w:autoSpaceDE w:val="0"/>
      <w:autoSpaceDN w:val="0"/>
      <w:adjustRightInd w:val="0"/>
      <w:textAlignment w:val="center"/>
    </w:pPr>
    <w:rPr>
      <w:rFonts w:ascii="Georgia" w:hAnsi="Georgia" w:cs="BemboStd-Semibold"/>
      <w:b/>
      <w:color w:val="000000"/>
      <w:szCs w:val="20"/>
      <w:lang w:val="es-ES_tradnl"/>
    </w:rPr>
  </w:style>
  <w:style w:type="paragraph" w:customStyle="1" w:styleId="Cargo">
    <w:name w:val="Cargo"/>
    <w:basedOn w:val="Normal"/>
    <w:rsid w:val="0052483D"/>
    <w:pPr>
      <w:widowControl w:val="0"/>
      <w:autoSpaceDE w:val="0"/>
      <w:autoSpaceDN w:val="0"/>
      <w:adjustRightInd w:val="0"/>
      <w:textAlignment w:val="center"/>
    </w:pPr>
    <w:rPr>
      <w:rFonts w:ascii="Georgia" w:hAnsi="Georgia" w:cs="BemboStd"/>
      <w:color w:val="000000"/>
      <w:sz w:val="16"/>
      <w:szCs w:val="16"/>
      <w:lang w:val="es-ES_tradn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2483D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2483D"/>
    <w:rPr>
      <w:rFonts w:ascii="Roboto Regular" w:eastAsiaTheme="minorEastAsia" w:hAnsi="Roboto Regular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2483D"/>
    <w:rPr>
      <w:vertAlign w:val="superscript"/>
    </w:rPr>
  </w:style>
  <w:style w:type="paragraph" w:customStyle="1" w:styleId="PIEP">
    <w:name w:val="PIE P"/>
    <w:basedOn w:val="Normal"/>
    <w:rsid w:val="006063A7"/>
    <w:pPr>
      <w:tabs>
        <w:tab w:val="left" w:pos="0"/>
      </w:tabs>
    </w:pPr>
    <w:rPr>
      <w:rFonts w:ascii="Georgia" w:hAnsi="Georgi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D77687"/>
    <w:rPr>
      <w:rFonts w:ascii="Roboto Medium" w:eastAsiaTheme="majorEastAsia" w:hAnsi="Roboto Medium" w:cs="Arial"/>
      <w:color w:val="C2002F"/>
      <w:sz w:val="32"/>
      <w:szCs w:val="32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54593"/>
    <w:rPr>
      <w:rFonts w:ascii="Roboto Medium" w:eastAsiaTheme="majorEastAsia" w:hAnsi="Roboto Medium" w:cstheme="majorBidi"/>
      <w:sz w:val="28"/>
      <w:szCs w:val="26"/>
      <w:lang w:eastAsia="es-ES"/>
    </w:rPr>
  </w:style>
  <w:style w:type="paragraph" w:styleId="Sinespaciado">
    <w:name w:val="No Spacing"/>
    <w:aliases w:val="Texto"/>
    <w:uiPriority w:val="1"/>
    <w:qFormat/>
    <w:rsid w:val="006233B7"/>
    <w:pPr>
      <w:spacing w:before="120" w:after="120" w:line="240" w:lineRule="auto"/>
      <w:jc w:val="both"/>
    </w:pPr>
    <w:rPr>
      <w:rFonts w:ascii="Roboto Regular" w:eastAsiaTheme="minorEastAsia" w:hAnsi="Roboto Regular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6233B7"/>
    <w:pPr>
      <w:pBdr>
        <w:bottom w:val="none" w:sz="0" w:space="0" w:color="auto"/>
      </w:pBdr>
      <w:spacing w:line="259" w:lineRule="auto"/>
      <w:outlineLvl w:val="9"/>
    </w:pPr>
    <w:rPr>
      <w:rFonts w:asciiTheme="majorHAnsi" w:hAnsiTheme="majorHAnsi"/>
      <w:color w:val="2E74B5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A0735"/>
    <w:pPr>
      <w:spacing w:after="100"/>
    </w:pPr>
    <w:rPr>
      <w:rFonts w:ascii="Roboto Medium" w:hAnsi="Roboto Medium"/>
      <w:b/>
      <w:color w:val="C2002F"/>
      <w:sz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A0735"/>
    <w:pPr>
      <w:tabs>
        <w:tab w:val="right" w:pos="8494"/>
      </w:tabs>
      <w:spacing w:after="100"/>
      <w:ind w:left="200"/>
    </w:pPr>
    <w:rPr>
      <w:rFonts w:ascii="Roboto Medium" w:hAnsi="Roboto Medium"/>
      <w:b/>
      <w:sz w:val="22"/>
    </w:rPr>
  </w:style>
  <w:style w:type="character" w:styleId="Hipervnculo">
    <w:name w:val="Hyperlink"/>
    <w:basedOn w:val="Fuentedeprrafopredeter"/>
    <w:uiPriority w:val="99"/>
    <w:unhideWhenUsed/>
    <w:rsid w:val="006233B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2676A6"/>
    <w:rPr>
      <w:rFonts w:ascii="Roboto" w:eastAsiaTheme="majorEastAsia" w:hAnsi="Roboto" w:cstheme="majorBidi"/>
      <w:color w:val="808080" w:themeColor="background1" w:themeShade="80"/>
      <w:sz w:val="24"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676A6"/>
    <w:pPr>
      <w:spacing w:after="100"/>
      <w:ind w:left="708"/>
    </w:pPr>
    <w:rPr>
      <w:color w:val="808080" w:themeColor="background1" w:themeShade="80"/>
      <w:sz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676A6"/>
    <w:pPr>
      <w:spacing w:after="100"/>
    </w:pPr>
    <w:rPr>
      <w:rFonts w:ascii="Roboto Light" w:hAnsi="Roboto Light"/>
      <w:color w:val="808080" w:themeColor="background1" w:themeShade="80"/>
      <w:sz w:val="22"/>
    </w:rPr>
  </w:style>
  <w:style w:type="paragraph" w:customStyle="1" w:styleId="TXTdestacado">
    <w:name w:val="TXT destacado"/>
    <w:basedOn w:val="Normal"/>
    <w:rsid w:val="00476A15"/>
    <w:pPr>
      <w:widowControl w:val="0"/>
      <w:autoSpaceDE w:val="0"/>
      <w:autoSpaceDN w:val="0"/>
      <w:adjustRightInd w:val="0"/>
      <w:spacing w:before="240" w:line="320" w:lineRule="atLeast"/>
      <w:jc w:val="both"/>
      <w:textAlignment w:val="center"/>
    </w:pPr>
    <w:rPr>
      <w:rFonts w:cs="Roboto-Regular"/>
      <w:color w:val="000000"/>
      <w:sz w:val="28"/>
      <w:szCs w:val="28"/>
      <w:lang w:val="es-ES_tradnl"/>
    </w:rPr>
  </w:style>
  <w:style w:type="paragraph" w:customStyle="1" w:styleId="TXTprrafo">
    <w:name w:val="TXT párrafo"/>
    <w:basedOn w:val="Normal"/>
    <w:rsid w:val="00FA5017"/>
    <w:pPr>
      <w:widowControl w:val="0"/>
      <w:autoSpaceDE w:val="0"/>
      <w:autoSpaceDN w:val="0"/>
      <w:adjustRightInd w:val="0"/>
      <w:spacing w:before="240" w:line="240" w:lineRule="atLeast"/>
      <w:jc w:val="both"/>
      <w:textAlignment w:val="center"/>
    </w:pPr>
    <w:rPr>
      <w:rFonts w:cs="Roboto-Regular"/>
      <w:color w:val="000000"/>
      <w:szCs w:val="20"/>
      <w:lang w:val="es-ES_tradnl"/>
    </w:rPr>
  </w:style>
  <w:style w:type="paragraph" w:customStyle="1" w:styleId="TABLATXT">
    <w:name w:val="TABLA TXT"/>
    <w:basedOn w:val="Normal"/>
    <w:rsid w:val="00FA5017"/>
    <w:pPr>
      <w:widowControl w:val="0"/>
      <w:tabs>
        <w:tab w:val="left" w:pos="1320"/>
        <w:tab w:val="left" w:pos="5598"/>
      </w:tabs>
      <w:autoSpaceDE w:val="0"/>
      <w:autoSpaceDN w:val="0"/>
      <w:adjustRightInd w:val="0"/>
      <w:spacing w:before="120" w:after="120"/>
      <w:jc w:val="both"/>
      <w:textAlignment w:val="center"/>
    </w:pPr>
    <w:rPr>
      <w:rFonts w:cs="Roboto-Regular"/>
      <w:color w:val="000000"/>
      <w:szCs w:val="20"/>
      <w:lang w:val="es-ES_tradnl"/>
    </w:rPr>
  </w:style>
  <w:style w:type="paragraph" w:customStyle="1" w:styleId="TABLATT">
    <w:name w:val="TABLA TT"/>
    <w:basedOn w:val="Normal"/>
    <w:rsid w:val="00FA5017"/>
    <w:pPr>
      <w:widowControl w:val="0"/>
      <w:autoSpaceDE w:val="0"/>
      <w:autoSpaceDN w:val="0"/>
      <w:adjustRightInd w:val="0"/>
      <w:textAlignment w:val="center"/>
    </w:pPr>
    <w:rPr>
      <w:rFonts w:ascii="Roboto Condensed" w:eastAsia="MS PGothic" w:hAnsi="Roboto Condensed" w:cs="Roboto-Regular"/>
      <w:b/>
      <w:bCs/>
      <w:color w:val="FFFFFF"/>
      <w:szCs w:val="20"/>
      <w:lang w:val="es-ES_tradnl"/>
    </w:rPr>
  </w:style>
  <w:style w:type="paragraph" w:customStyle="1" w:styleId="TtuloINDICE2">
    <w:name w:val="Título INDICE 2"/>
    <w:basedOn w:val="Ttulo1"/>
    <w:qFormat/>
    <w:rsid w:val="00FA5017"/>
    <w:pPr>
      <w:pBdr>
        <w:bottom w:val="none" w:sz="0" w:space="0" w:color="auto"/>
      </w:pBdr>
      <w:spacing w:before="480"/>
    </w:pPr>
    <w:rPr>
      <w:rFonts w:eastAsia="MS PGothic" w:cs="Times New Roman"/>
      <w:bCs/>
      <w:color w:val="auto"/>
      <w:sz w:val="28"/>
    </w:rPr>
  </w:style>
  <w:style w:type="paragraph" w:customStyle="1" w:styleId="TXTnormal">
    <w:name w:val="TXT normal"/>
    <w:basedOn w:val="Normal"/>
    <w:qFormat/>
    <w:rsid w:val="00FA5017"/>
    <w:pPr>
      <w:widowControl w:val="0"/>
      <w:autoSpaceDE w:val="0"/>
      <w:autoSpaceDN w:val="0"/>
      <w:adjustRightInd w:val="0"/>
      <w:spacing w:line="240" w:lineRule="atLeast"/>
      <w:jc w:val="both"/>
      <w:textAlignment w:val="center"/>
    </w:pPr>
    <w:rPr>
      <w:rFonts w:cs="Roboto-Regular"/>
      <w:color w:val="000000"/>
      <w:szCs w:val="20"/>
      <w:lang w:val="es-ES_tradnl"/>
    </w:rPr>
  </w:style>
  <w:style w:type="paragraph" w:customStyle="1" w:styleId="TtuloINDICE1">
    <w:name w:val="Título INDICE 1"/>
    <w:rsid w:val="00FA5017"/>
    <w:pPr>
      <w:pBdr>
        <w:bottom w:val="single" w:sz="8" w:space="1" w:color="BA122B"/>
      </w:pBdr>
      <w:spacing w:before="480" w:after="0" w:line="240" w:lineRule="auto"/>
    </w:pPr>
    <w:rPr>
      <w:rFonts w:ascii="Roboto Medium" w:eastAsia="MS PGothic" w:hAnsi="Roboto Medium" w:cs="Times New Roman"/>
      <w:color w:val="BA122B"/>
      <w:spacing w:val="5"/>
      <w:kern w:val="28"/>
      <w:sz w:val="32"/>
      <w:szCs w:val="52"/>
      <w:lang w:val="es-ES_tradnl" w:eastAsia="es-ES"/>
    </w:rPr>
  </w:style>
  <w:style w:type="paragraph" w:customStyle="1" w:styleId="Piedefoto">
    <w:name w:val="Pie de foto"/>
    <w:basedOn w:val="PIEP"/>
    <w:rsid w:val="00FA5017"/>
    <w:rPr>
      <w:color w:val="808080" w:themeColor="background1" w:themeShade="80"/>
    </w:rPr>
  </w:style>
  <w:style w:type="character" w:customStyle="1" w:styleId="Ttulo4Car">
    <w:name w:val="Título 4 Car"/>
    <w:basedOn w:val="Fuentedeprrafopredeter"/>
    <w:link w:val="Ttulo4"/>
    <w:uiPriority w:val="9"/>
    <w:rsid w:val="00525864"/>
    <w:rPr>
      <w:rFonts w:ascii="Roboto" w:eastAsiaTheme="majorEastAsia" w:hAnsi="Roboto" w:cstheme="majorBidi"/>
      <w:iCs/>
      <w:color w:val="808080" w:themeColor="background1" w:themeShade="80"/>
      <w:sz w:val="32"/>
      <w:szCs w:val="24"/>
      <w:lang w:eastAsia="es-ES"/>
    </w:rPr>
  </w:style>
  <w:style w:type="paragraph" w:customStyle="1" w:styleId="BibliografaTEXTO">
    <w:name w:val="Bibliografía (TEXTO)"/>
    <w:rsid w:val="00525864"/>
    <w:pPr>
      <w:spacing w:before="240" w:after="0" w:line="240" w:lineRule="auto"/>
    </w:pPr>
    <w:rPr>
      <w:rFonts w:ascii="Roboto Regular" w:eastAsia="MS PGothic" w:hAnsi="Roboto Regular" w:cs="Times New Roman"/>
      <w:color w:val="A6A6A6"/>
      <w:w w:val="99"/>
      <w:sz w:val="20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A2DD9"/>
    <w:pPr>
      <w:ind w:left="708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MuProf\Plantilla%20para%20la%20entrega%20de%20trabaj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03A9C-0144-43EA-B09A-72E634936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la entrega de trabajos.dotx</Template>
  <TotalTime>34</TotalTime>
  <Pages>3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Pilar Vélez Melón</dc:creator>
  <cp:keywords/>
  <dc:description/>
  <cp:lastModifiedBy>Francisco Javier Burgoa Román</cp:lastModifiedBy>
  <cp:revision>40</cp:revision>
  <cp:lastPrinted>2022-10-13T10:47:00Z</cp:lastPrinted>
  <dcterms:created xsi:type="dcterms:W3CDTF">2019-02-15T21:46:00Z</dcterms:created>
  <dcterms:modified xsi:type="dcterms:W3CDTF">2025-10-08T16:45:00Z</dcterms:modified>
</cp:coreProperties>
</file>